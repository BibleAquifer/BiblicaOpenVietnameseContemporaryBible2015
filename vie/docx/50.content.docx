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Phi-líp 1:1</w:t>
      </w:r>
      <w:r>
        <w:rPr>
          <w:lang w:val="vi_VN" w:bidi="vi_VN"/>
        </w:rPr>
      </w:r>
    </w:p>
    <w:p>
      <w:pPr/>
      <w:r>
        <w:rPr>
          <w:lang w:val="vi_VN" w:bidi="vi_VN"/>
        </w:rPr>
      </w:r>
      <w:r>
        <w:rPr>
          <w:vertAlign w:val="superscript"/>
          <w:lang w:val="vi_VN" w:bidi="vi_VN"/>
        </w:rPr>
        <w:t>1</w:t>
      </w:r>
      <w:r>
        <w:rPr>
          <w:lang w:val="vi_VN" w:bidi="vi_VN"/>
        </w:rPr>
        <w:t xml:space="preserve"> Đây là thư của Phao-lô và Ti-mô-thê, đầy tớ của Chúa Cứu Thế Giê-xu. Kính gửi các tín hữu thánh thiện và các cấp lãnh đạo Hội Thánh tại thành phố Phi-líp.</w:t>
      </w:r>
    </w:p>
    <w:p>
      <w:pPr/>
      <w:r>
        <w:rPr>
          <w:lang w:val="vi_VN" w:bidi="vi_VN"/>
        </w:rPr>
      </w:r>
      <w:r>
        <w:rPr>
          <w:vertAlign w:val="superscript"/>
          <w:lang w:val="vi_VN" w:bidi="vi_VN"/>
        </w:rPr>
        <w:t>2</w:t>
      </w:r>
      <w:r>
        <w:rPr>
          <w:lang w:val="vi_VN" w:bidi="vi_VN"/>
        </w:rPr>
        <w:t xml:space="preserve"> Cầu xin Đức Chúa Trời, Cha chúng ta và Chúa Cứu Thế Giê-xu ban ơn phước và bình an cho anh chị em.</w:t>
      </w:r>
    </w:p>
    <w:p>
      <w:pPr/>
      <w:r>
        <w:rPr>
          <w:lang w:val="vi_VN" w:bidi="vi_VN"/>
        </w:rPr>
      </w:r>
      <w:r>
        <w:rPr>
          <w:vertAlign w:val="superscript"/>
          <w:lang w:val="vi_VN" w:bidi="vi_VN"/>
        </w:rPr>
        <w:t>3</w:t>
      </w:r>
      <w:r>
        <w:rPr>
          <w:lang w:val="vi_VN" w:bidi="vi_VN"/>
        </w:rPr>
        <w:t xml:space="preserve"> Mỗi khi tưởng nhớ anh chị em, tôi luôn ca ngợi Đức Chúa Trời.</w:t>
      </w:r>
    </w:p>
    <w:p>
      <w:pPr/>
      <w:r>
        <w:rPr>
          <w:lang w:val="vi_VN" w:bidi="vi_VN"/>
        </w:rPr>
      </w:r>
      <w:r>
        <w:rPr>
          <w:vertAlign w:val="superscript"/>
          <w:lang w:val="vi_VN" w:bidi="vi_VN"/>
        </w:rPr>
        <w:t>4</w:t>
      </w:r>
      <w:r>
        <w:rPr>
          <w:lang w:val="vi_VN" w:bidi="vi_VN"/>
        </w:rPr>
        <w:t xml:space="preserve"> Mỗi lần cầu nguyện cho anh chị em, lòng tôi tràn ngập vui mừng.</w:t>
      </w:r>
    </w:p>
    <w:p>
      <w:pPr/>
      <w:r>
        <w:rPr>
          <w:lang w:val="vi_VN" w:bidi="vi_VN"/>
        </w:rPr>
      </w:r>
      <w:r>
        <w:rPr>
          <w:vertAlign w:val="superscript"/>
          <w:lang w:val="vi_VN" w:bidi="vi_VN"/>
        </w:rPr>
        <w:t>5</w:t>
      </w:r>
      <w:r>
        <w:rPr>
          <w:lang w:val="vi_VN" w:bidi="vi_VN"/>
        </w:rPr>
        <w:t xml:space="preserve"> Vì anh chị em đã tích cực góp phần trong công cuộc truyền bá Phúc Âm từ khi tiếp nhận Chúa cho đến ngày nay.</w:t>
      </w:r>
    </w:p>
    <w:p>
      <w:pPr/>
      <w:r>
        <w:rPr>
          <w:lang w:val="vi_VN" w:bidi="vi_VN"/>
        </w:rPr>
      </w:r>
      <w:r>
        <w:rPr>
          <w:vertAlign w:val="superscript"/>
          <w:lang w:val="vi_VN" w:bidi="vi_VN"/>
        </w:rPr>
        <w:t>6</w:t>
      </w:r>
      <w:r>
        <w:rPr>
          <w:lang w:val="vi_VN" w:bidi="vi_VN"/>
        </w:rPr>
        <w:t xml:space="preserve"> Chúa đã bắt đầu làm việc tốt lành trong anh chị em, nên Ngài sẽ tiếp tục hoàn thành công tác cho đến ngày Chúa Cứu Thế Giê-xu trở lại; đó là điều chắc chắn.</w:t>
      </w:r>
    </w:p>
    <w:p>
      <w:pPr/>
      <w:r>
        <w:rPr>
          <w:lang w:val="vi_VN" w:bidi="vi_VN"/>
        </w:rPr>
      </w:r>
      <w:r>
        <w:rPr>
          <w:vertAlign w:val="superscript"/>
          <w:lang w:val="vi_VN" w:bidi="vi_VN"/>
        </w:rPr>
        <w:t>7</w:t>
      </w:r>
      <w:r>
        <w:rPr>
          <w:lang w:val="vi_VN" w:bidi="vi_VN"/>
        </w:rPr>
        <w:t xml:space="preserve"> Tôi tín nhiệm anh chị em như thế vì anh chị em đã chiếm một chỗ quan trọng trong lòng tôi. Anh chị em đã cùng tôi chia sẻ ơn phước của Đức Chúa Trời, trong những ngày tôi bị xiềng xích giam cầm cũng như những năm tháng tôi được tự do biện hộ cho chân lý Phúc Âm.</w:t>
      </w:r>
    </w:p>
    <w:p>
      <w:pPr/>
      <w:r>
        <w:rPr>
          <w:lang w:val="vi_VN" w:bidi="vi_VN"/>
        </w:rPr>
      </w:r>
      <w:r>
        <w:rPr>
          <w:vertAlign w:val="superscript"/>
          <w:lang w:val="vi_VN" w:bidi="vi_VN"/>
        </w:rPr>
        <w:t>8</w:t>
      </w:r>
      <w:r>
        <w:rPr>
          <w:lang w:val="vi_VN" w:bidi="vi_VN"/>
        </w:rPr>
        <w:t xml:space="preserve"> Có Đức Chúa Trời chứng giám, tôi trìu mến anh chị em với tình yêu thương của Chúa Cứu Thế Giê-xu.</w:t>
      </w:r>
    </w:p>
    <w:p>
      <w:pPr/>
      <w:r>
        <w:rPr>
          <w:lang w:val="vi_VN" w:bidi="vi_VN"/>
        </w:rPr>
      </w:r>
      <w:r>
        <w:rPr>
          <w:vertAlign w:val="superscript"/>
          <w:lang w:val="vi_VN" w:bidi="vi_VN"/>
        </w:rPr>
        <w:t>9</w:t>
      </w:r>
      <w:r>
        <w:rPr>
          <w:lang w:val="vi_VN" w:bidi="vi_VN"/>
        </w:rPr>
        <w:t xml:space="preserve"> Tôi cầu nguyện cho tình yêu thương của anh chị em ngày càng chan chứa, cho tri thức và sự sáng suốt của anh chị em ngày càng sâu rộng,</w:t>
      </w:r>
    </w:p>
    <w:p>
      <w:pPr/>
      <w:r>
        <w:rPr>
          <w:lang w:val="vi_VN" w:bidi="vi_VN"/>
        </w:rPr>
      </w:r>
      <w:r>
        <w:rPr>
          <w:vertAlign w:val="superscript"/>
          <w:lang w:val="vi_VN" w:bidi="vi_VN"/>
        </w:rPr>
        <w:t>10</w:t>
      </w:r>
      <w:r>
        <w:rPr>
          <w:lang w:val="vi_VN" w:bidi="vi_VN"/>
        </w:rPr>
        <w:t xml:space="preserve"> đến nỗi anh chị em biết quý chuộng những điều tuyệt hảo, giữ tâm hồn trong sạch và sống một cuộc đời hoàn toàn, không ai chê trách được cho đến ngày Chúa Cứu Thế trở lại.</w:t>
      </w:r>
    </w:p>
    <w:p>
      <w:pPr/>
      <w:r>
        <w:rPr>
          <w:lang w:val="vi_VN" w:bidi="vi_VN"/>
        </w:rPr>
      </w:r>
      <w:r>
        <w:rPr>
          <w:vertAlign w:val="superscript"/>
          <w:lang w:val="vi_VN" w:bidi="vi_VN"/>
        </w:rPr>
        <w:t>11</w:t>
      </w:r>
      <w:r>
        <w:rPr>
          <w:lang w:val="vi_VN" w:bidi="vi_VN"/>
        </w:rPr>
        <w:t xml:space="preserve"> Cầu chúc anh chị em luôn kết quả tươi đẹp trong nếp sống công chính do Chúa Cứu Thế Giê-xu để đem vinh quang về cho Đức Chúa Trời.</w:t>
      </w:r>
    </w:p>
    <w:p>
      <w:pPr/>
      <w:r>
        <w:rPr>
          <w:lang w:val="vi_VN" w:bidi="vi_VN"/>
        </w:rPr>
      </w:r>
      <w:r>
        <w:rPr>
          <w:vertAlign w:val="superscript"/>
          <w:lang w:val="vi_VN" w:bidi="vi_VN"/>
        </w:rPr>
        <w:t>12</w:t>
      </w:r>
      <w:r>
        <w:rPr>
          <w:lang w:val="vi_VN" w:bidi="vi_VN"/>
        </w:rPr>
        <w:t xml:space="preserve"> Thưa anh chị em, tôi mong anh chị em đều biết rõ: Chính những hoạn nạn, bức hại, tù đày của tôi đã làm cho Phúc Âm càng lan rộng</w:t>
      </w:r>
    </w:p>
    <w:p>
      <w:pPr/>
      <w:r>
        <w:rPr>
          <w:lang w:val="vi_VN" w:bidi="vi_VN"/>
        </w:rPr>
      </w:r>
      <w:r>
        <w:rPr>
          <w:vertAlign w:val="superscript"/>
          <w:lang w:val="vi_VN" w:bidi="vi_VN"/>
        </w:rPr>
        <w:t>13</w:t>
      </w:r>
      <w:r>
        <w:rPr>
          <w:lang w:val="vi_VN" w:bidi="vi_VN"/>
        </w:rPr>
        <w:t xml:space="preserve"> đến nỗi mọi người, kể cả quân đoàn ngự lâm của hoàng đế La Mã, đều biết rõ tôi bị giam cầm chỉ vì theo Chúa Cứu Thế,</w:t>
      </w:r>
    </w:p>
    <w:p>
      <w:pPr/>
      <w:r>
        <w:rPr>
          <w:lang w:val="vi_VN" w:bidi="vi_VN"/>
        </w:rPr>
      </w:r>
      <w:r>
        <w:rPr>
          <w:vertAlign w:val="superscript"/>
          <w:lang w:val="vi_VN" w:bidi="vi_VN"/>
        </w:rPr>
        <w:t>14</w:t>
      </w:r>
      <w:r>
        <w:rPr>
          <w:lang w:val="vi_VN" w:bidi="vi_VN"/>
        </w:rPr>
        <w:t xml:space="preserve"> và hầu hết các anh chị em tín hữu thấy tôi chịu tù tội vì Chúa nên không còn biết sợ xiềng xích gông cùm, nhưng càng vững tin nơi Chúa và anh dũng truyền giảng Phúc Âm.</w:t>
      </w:r>
    </w:p>
    <w:p>
      <w:pPr/>
      <w:r>
        <w:rPr>
          <w:lang w:val="vi_VN" w:bidi="vi_VN"/>
        </w:rPr>
      </w:r>
      <w:r>
        <w:rPr>
          <w:vertAlign w:val="superscript"/>
          <w:lang w:val="vi_VN" w:bidi="vi_VN"/>
        </w:rPr>
        <w:t>15</w:t>
      </w:r>
      <w:r>
        <w:rPr>
          <w:lang w:val="vi_VN" w:bidi="vi_VN"/>
        </w:rPr>
        <w:t xml:space="preserve"> Thật ra, có vài người rao giảng Chúa Cứu Thế chỉ vì ganh tị.</w:t>
      </w:r>
    </w:p>
    <w:p>
      <w:pPr/>
      <w:r>
        <w:rPr>
          <w:lang w:val="vi_VN" w:bidi="vi_VN"/>
        </w:rPr>
      </w:r>
      <w:r>
        <w:rPr>
          <w:vertAlign w:val="superscript"/>
          <w:lang w:val="vi_VN" w:bidi="vi_VN"/>
        </w:rPr>
        <w:t>16</w:t>
      </w:r>
      <w:r>
        <w:rPr>
          <w:lang w:val="vi_VN" w:bidi="vi_VN"/>
        </w:rPr>
        <w:t xml:space="preserve"> Nhưng những người khác rao giảng vì thiện chí, do lòng yêu thương thúc đẩy, họ biết rõ tôi có nhiệm vụ biện hộ cho Phúc Âm.</w:t>
      </w:r>
    </w:p>
    <w:p>
      <w:pPr/>
      <w:r>
        <w:rPr>
          <w:lang w:val="vi_VN" w:bidi="vi_VN"/>
        </w:rPr>
      </w:r>
      <w:r>
        <w:rPr>
          <w:vertAlign w:val="superscript"/>
          <w:lang w:val="vi_VN" w:bidi="vi_VN"/>
        </w:rPr>
        <w:t>17</w:t>
      </w:r>
      <w:r>
        <w:rPr>
          <w:lang w:val="vi_VN" w:bidi="vi_VN"/>
        </w:rPr>
        <w:t xml:space="preserve"> Trong khi đó, mấy người kia rao giảng về Chúa Cứu Thế vì tinh thần đảng phái, không chân thành phục vụ; họ tưởng làm như thế là chồng chất thêm nỗi khổ đau cho tôi trong ngục tù!</w:t>
      </w:r>
    </w:p>
    <w:p>
      <w:pPr/>
      <w:r>
        <w:rPr>
          <w:lang w:val="vi_VN" w:bidi="vi_VN"/>
        </w:rPr>
      </w:r>
      <w:r>
        <w:rPr>
          <w:vertAlign w:val="superscript"/>
          <w:lang w:val="vi_VN" w:bidi="vi_VN"/>
        </w:rPr>
        <w:t>18</w:t>
      </w:r>
      <w:r>
        <w:rPr>
          <w:lang w:val="vi_VN" w:bidi="vi_VN"/>
        </w:rPr>
        <w:t xml:space="preserve"> Dù giả bộ hay chân thành, Phúc Âm của Chúa Cứu Thế vẫn được truyền bá; chính sự thật đó làm cho tôi vui mừng sung sướng.</w:t>
      </w:r>
    </w:p>
    <w:p>
      <w:pPr/>
      <w:r>
        <w:rPr>
          <w:lang w:val="vi_VN" w:bidi="vi_VN"/>
        </w:rPr>
      </w:r>
      <w:r>
        <w:rPr>
          <w:vertAlign w:val="superscript"/>
          <w:lang w:val="vi_VN" w:bidi="vi_VN"/>
        </w:rPr>
        <w:t>19</w:t>
      </w:r>
      <w:r>
        <w:rPr>
          <w:lang w:val="vi_VN" w:bidi="vi_VN"/>
        </w:rPr>
        <w:t xml:space="preserve"> Vâng, tôi sẽ tiếp tục vui mừng vì biết rõ: Nhờ anh chị em cầu nguyện và nhờ Thánh Linh của Chúa Cứu Thế Giê-xu phù hộ, việc này sẽ trở thành ích lợi cho tôi.</w:t>
      </w:r>
    </w:p>
    <w:p>
      <w:pPr/>
      <w:r>
        <w:rPr>
          <w:lang w:val="vi_VN" w:bidi="vi_VN"/>
        </w:rPr>
      </w:r>
      <w:r>
        <w:rPr>
          <w:vertAlign w:val="superscript"/>
          <w:lang w:val="vi_VN" w:bidi="vi_VN"/>
        </w:rPr>
        <w:t>20</w:t>
      </w:r>
      <w:r>
        <w:rPr>
          <w:lang w:val="vi_VN" w:bidi="vi_VN"/>
        </w:rPr>
        <w:t xml:space="preserve"> Vì tôi mong mỏi hy vọng không bao giờ làm điều gì đáng hổ thẹn, nhưng tôi luôn luôn sẵn sàng nói về Chúa Cứu Thế cách bạo dạn trong cảnh tù đày hiện nay cũng như trong những ngày tự do. Dù sống hay chết, tôi vẫn làm nổi bật vinh quang của Chúa Cứu Thế.</w:t>
      </w:r>
    </w:p>
    <w:p>
      <w:pPr/>
      <w:r>
        <w:rPr>
          <w:lang w:val="vi_VN" w:bidi="vi_VN"/>
        </w:rPr>
      </w:r>
      <w:r>
        <w:rPr>
          <w:vertAlign w:val="superscript"/>
          <w:lang w:val="vi_VN" w:bidi="vi_VN"/>
        </w:rPr>
        <w:t>21</w:t>
      </w:r>
      <w:r>
        <w:rPr>
          <w:lang w:val="vi_VN" w:bidi="vi_VN"/>
        </w:rPr>
        <w:t xml:space="preserve"> Đối với tôi, hễ còn sống ngày nào là còn có cơ hội làm vinh hiển Chúa Cứu Thế; nếu chết đi lại càng ích lợi cho tôi.</w:t>
      </w:r>
    </w:p>
    <w:p>
      <w:pPr/>
      <w:r>
        <w:rPr>
          <w:lang w:val="vi_VN" w:bidi="vi_VN"/>
        </w:rPr>
      </w:r>
      <w:r>
        <w:rPr>
          <w:vertAlign w:val="superscript"/>
          <w:lang w:val="vi_VN" w:bidi="vi_VN"/>
        </w:rPr>
        <w:t>22</w:t>
      </w:r>
      <w:r>
        <w:rPr>
          <w:lang w:val="vi_VN" w:bidi="vi_VN"/>
        </w:rPr>
        <w:t xml:space="preserve"> Còn tiếp tục sống trong thân xác, tôi còn có cơ hội dìu dắt nhiều người đến với Chúa; nên tôi không biết lựa chọn thế nào.</w:t>
      </w:r>
    </w:p>
    <w:p>
      <w:pPr/>
      <w:r>
        <w:rPr>
          <w:lang w:val="vi_VN" w:bidi="vi_VN"/>
        </w:rPr>
      </w:r>
      <w:r>
        <w:rPr>
          <w:vertAlign w:val="superscript"/>
          <w:lang w:val="vi_VN" w:bidi="vi_VN"/>
        </w:rPr>
        <w:t>23</w:t>
      </w:r>
      <w:r>
        <w:rPr>
          <w:lang w:val="vi_VN" w:bidi="vi_VN"/>
        </w:rPr>
        <w:t xml:space="preserve"> Tôi phân vân giữa sự sống và sự chết. Tôi muốn đi ở với Chúa Cứu Thế là điều vô cùng phước hạnh hơn cho tôi.</w:t>
      </w:r>
    </w:p>
    <w:p>
      <w:pPr/>
      <w:r>
        <w:rPr>
          <w:lang w:val="vi_VN" w:bidi="vi_VN"/>
        </w:rPr>
      </w:r>
      <w:r>
        <w:rPr>
          <w:vertAlign w:val="superscript"/>
          <w:lang w:val="vi_VN" w:bidi="vi_VN"/>
        </w:rPr>
        <w:t>24</w:t>
      </w:r>
      <w:r>
        <w:rPr>
          <w:lang w:val="vi_VN" w:bidi="vi_VN"/>
        </w:rPr>
        <w:t xml:space="preserve"> Nhưng tôi còn ở lại đây để giúp ích anh chị em lại là điều tốt hơn.</w:t>
      </w:r>
    </w:p>
    <w:p>
      <w:pPr/>
      <w:r>
        <w:rPr>
          <w:lang w:val="vi_VN" w:bidi="vi_VN"/>
        </w:rPr>
      </w:r>
      <w:r>
        <w:rPr>
          <w:vertAlign w:val="superscript"/>
          <w:lang w:val="vi_VN" w:bidi="vi_VN"/>
        </w:rPr>
        <w:t>25</w:t>
      </w:r>
      <w:r>
        <w:rPr>
          <w:lang w:val="vi_VN" w:bidi="vi_VN"/>
        </w:rPr>
        <w:t xml:space="preserve"> Tôi biết chắc tôi sẽ còn ở lại với anh chị em một thời gian nữa để giúp anh chị em tăng trưởng và vui sống trong đức tin.</w:t>
      </w:r>
    </w:p>
    <w:p>
      <w:pPr/>
      <w:r>
        <w:rPr>
          <w:lang w:val="vi_VN" w:bidi="vi_VN"/>
        </w:rPr>
      </w:r>
      <w:r>
        <w:rPr>
          <w:vertAlign w:val="superscript"/>
          <w:lang w:val="vi_VN" w:bidi="vi_VN"/>
        </w:rPr>
        <w:t>26</w:t>
      </w:r>
      <w:r>
        <w:rPr>
          <w:lang w:val="vi_VN" w:bidi="vi_VN"/>
        </w:rPr>
        <w:t xml:space="preserve"> Nhờ đó, khi tôi trở lại viếng thăm, anh chị em sẽ càng vui mừng, ca ngợi Chúa Cứu Thế.</w:t>
      </w:r>
    </w:p>
    <w:p>
      <w:pPr/>
      <w:r>
        <w:rPr>
          <w:lang w:val="vi_VN" w:bidi="vi_VN"/>
        </w:rPr>
      </w:r>
      <w:r>
        <w:rPr>
          <w:vertAlign w:val="superscript"/>
          <w:lang w:val="vi_VN" w:bidi="vi_VN"/>
        </w:rPr>
        <w:t>27</w:t>
      </w:r>
      <w:r>
        <w:rPr>
          <w:lang w:val="vi_VN" w:bidi="vi_VN"/>
        </w:rPr>
        <w:t xml:space="preserve"> Dù có mặt tôi hay không, anh chị em phải luôn luôn sống theo tiêu chuẩn cao cả trong Phúc Âm của Chúa Cứu Thế, ngõ hầu mọi người có thể nhìn nhận rằng anh chị em vẫn siết chặt hàng ngũ chiến đấu cho niềm tin Phúc Âm.</w:t>
      </w:r>
    </w:p>
    <w:p>
      <w:pPr/>
      <w:r>
        <w:rPr>
          <w:lang w:val="vi_VN" w:bidi="vi_VN"/>
        </w:rPr>
      </w:r>
      <w:r>
        <w:rPr>
          <w:vertAlign w:val="superscript"/>
          <w:lang w:val="vi_VN" w:bidi="vi_VN"/>
        </w:rPr>
        <w:t>28</w:t>
      </w:r>
      <w:r>
        <w:rPr>
          <w:lang w:val="vi_VN" w:bidi="vi_VN"/>
        </w:rPr>
        <w:t xml:space="preserve"> Dù bọn thù nghịch làm gì đi nữa, anh chị em vẫn anh dũng kiên trì. Đó chính là điềm báo hiệu họ sẽ bị hư vong còn anh chị em được cứu rỗi.</w:t>
      </w:r>
    </w:p>
    <w:p>
      <w:pPr/>
      <w:r>
        <w:rPr>
          <w:lang w:val="vi_VN" w:bidi="vi_VN"/>
        </w:rPr>
      </w:r>
      <w:r>
        <w:rPr>
          <w:vertAlign w:val="superscript"/>
          <w:lang w:val="vi_VN" w:bidi="vi_VN"/>
        </w:rPr>
        <w:t>29</w:t>
      </w:r>
      <w:r>
        <w:rPr>
          <w:lang w:val="vi_VN" w:bidi="vi_VN"/>
        </w:rPr>
        <w:t xml:space="preserve"> Vì anh chị em chẳng những tin Chúa Cứu Thế nhưng còn được vinh dự chịu gian khổ vì Ngài nữa.</w:t>
      </w:r>
    </w:p>
    <w:p>
      <w:pPr/>
      <w:r>
        <w:rPr>
          <w:lang w:val="vi_VN" w:bidi="vi_VN"/>
        </w:rPr>
      </w:r>
      <w:r>
        <w:rPr>
          <w:vertAlign w:val="superscript"/>
          <w:lang w:val="vi_VN" w:bidi="vi_VN"/>
        </w:rPr>
        <w:t>30</w:t>
      </w:r>
      <w:r>
        <w:rPr>
          <w:lang w:val="vi_VN" w:bidi="vi_VN"/>
        </w:rPr>
        <w:t xml:space="preserve"> Anh chị em cũng hăng say chiến đấu bên cạnh chúng tôi: Như anh chị em đã thấy tôi từng chịu bao gian khổ vì Chúa, nay tôi vẫn tiếp tục đấu tranh quyết liệt cho Ngài.</w:t>
      </w:r>
    </w:p>
    <w:p>
      <w:pPr>
        <w:pStyle w:val="Heading2"/>
      </w:pPr>
      <w:r>
        <w:rPr>
          <w:lang w:val="vi_VN" w:bidi="vi_VN"/>
        </w:rPr>
        <w:t>Phi-líp 2:1</w:t>
      </w:r>
      <w:r>
        <w:rPr>
          <w:lang w:val="vi_VN" w:bidi="vi_VN"/>
        </w:rPr>
      </w:r>
    </w:p>
    <w:p>
      <w:pPr/>
      <w:r>
        <w:rPr>
          <w:lang w:val="vi_VN" w:bidi="vi_VN"/>
        </w:rPr>
      </w:r>
      <w:r>
        <w:rPr>
          <w:vertAlign w:val="superscript"/>
          <w:lang w:val="vi_VN" w:bidi="vi_VN"/>
        </w:rPr>
        <w:t>1</w:t>
      </w:r>
      <w:r>
        <w:rPr>
          <w:lang w:val="vi_VN" w:bidi="vi_VN"/>
        </w:rPr>
        <w:t xml:space="preserve"> Trong Chúa Cứu Thế có niềm khích lệ không? Anh chị em có thương nhau đến độ sẵn sàng giúp đỡ nhau không? Tình anh em trong Chúa và mối tương giao trong Chúa Thánh Linh có thực hữu không? Lòng anh chị em có mềm mại cảm thương nhau không?</w:t>
      </w:r>
    </w:p>
    <w:p>
      <w:pPr/>
      <w:r>
        <w:rPr>
          <w:lang w:val="vi_VN" w:bidi="vi_VN"/>
        </w:rPr>
      </w:r>
      <w:r>
        <w:rPr>
          <w:vertAlign w:val="superscript"/>
          <w:lang w:val="vi_VN" w:bidi="vi_VN"/>
        </w:rPr>
        <w:t>2</w:t>
      </w:r>
      <w:r>
        <w:rPr>
          <w:lang w:val="vi_VN" w:bidi="vi_VN"/>
        </w:rPr>
        <w:t xml:space="preserve"> Nếu có, xin anh chị em đồng tâm nhất trí, yêu thương nhau cách chân thành, hợp tác chặt chẽ với nhau, cùng nhắm vào một mục đích chung, để làm cho tôi hoàn toàn vui thỏa.</w:t>
      </w:r>
    </w:p>
    <w:p>
      <w:pPr/>
      <w:r>
        <w:rPr>
          <w:lang w:val="vi_VN" w:bidi="vi_VN"/>
        </w:rPr>
      </w:r>
      <w:r>
        <w:rPr>
          <w:vertAlign w:val="superscript"/>
          <w:lang w:val="vi_VN" w:bidi="vi_VN"/>
        </w:rPr>
        <w:t>3</w:t>
      </w:r>
      <w:r>
        <w:rPr>
          <w:lang w:val="vi_VN" w:bidi="vi_VN"/>
        </w:rPr>
        <w:t xml:space="preserve"> Đừng làm việc gì để thỏa mãn tham vọng cá nhân hoặc tự đề cao, nhưng hãy khiêm tốn, coi người khác hơn mình.</w:t>
      </w:r>
    </w:p>
    <w:p>
      <w:pPr/>
      <w:r>
        <w:rPr>
          <w:lang w:val="vi_VN" w:bidi="vi_VN"/>
        </w:rPr>
      </w:r>
      <w:r>
        <w:rPr>
          <w:vertAlign w:val="superscript"/>
          <w:lang w:val="vi_VN" w:bidi="vi_VN"/>
        </w:rPr>
        <w:t>4</w:t>
      </w:r>
      <w:r>
        <w:rPr>
          <w:lang w:val="vi_VN" w:bidi="vi_VN"/>
        </w:rPr>
        <w:t xml:space="preserve"> Đừng vị kỷ nhưng phải lưu ý đến quyền lợi người khác.</w:t>
      </w:r>
    </w:p>
    <w:p>
      <w:pPr/>
      <w:r>
        <w:rPr>
          <w:lang w:val="vi_VN" w:bidi="vi_VN"/>
        </w:rPr>
      </w:r>
      <w:r>
        <w:rPr>
          <w:vertAlign w:val="superscript"/>
          <w:lang w:val="vi_VN" w:bidi="vi_VN"/>
        </w:rPr>
        <w:t>5</w:t>
      </w:r>
      <w:r>
        <w:rPr>
          <w:lang w:val="vi_VN" w:bidi="vi_VN"/>
        </w:rPr>
        <w:t xml:space="preserve"> Anh chị em hãy có tinh thần giống Chúa Cứu Thế.</w:t>
      </w:r>
    </w:p>
    <w:p>
      <w:pPr/>
      <w:r>
        <w:rPr>
          <w:lang w:val="vi_VN" w:bidi="vi_VN"/>
        </w:rPr>
      </w:r>
      <w:r>
        <w:rPr>
          <w:vertAlign w:val="superscript"/>
          <w:lang w:val="vi_VN" w:bidi="vi_VN"/>
        </w:rPr>
        <w:t>6</w:t>
      </w:r>
      <w:r>
        <w:rPr>
          <w:lang w:val="vi_VN" w:bidi="vi_VN"/>
        </w:rPr>
        <w:t xml:space="preserve"> Dù Ngài vốn có bản thể như Đức Chúa Trời, nhưng Ngài không xem sự bình đẳng với Đức Chúa Trời là đều phải nắm giữ.</w:t>
      </w:r>
    </w:p>
    <w:p>
      <w:pPr/>
      <w:r>
        <w:rPr>
          <w:lang w:val="vi_VN" w:bidi="vi_VN"/>
        </w:rPr>
      </w:r>
      <w:r>
        <w:rPr>
          <w:vertAlign w:val="superscript"/>
          <w:lang w:val="vi_VN" w:bidi="vi_VN"/>
        </w:rPr>
        <w:t>7</w:t>
      </w:r>
      <w:r>
        <w:rPr>
          <w:lang w:val="vi_VN" w:bidi="vi_VN"/>
        </w:rPr>
        <w:t xml:space="preserve"> Ngài đã từ bỏ chính mình, chịu thân phận đầy tớ, và trở nên giống như loài người. Ngài hiện ra như một người,</w:t>
      </w:r>
    </w:p>
    <w:p>
      <w:pPr/>
      <w:r>
        <w:rPr>
          <w:lang w:val="vi_VN" w:bidi="vi_VN"/>
        </w:rPr>
      </w:r>
      <w:r>
        <w:rPr>
          <w:vertAlign w:val="superscript"/>
          <w:lang w:val="vi_VN" w:bidi="vi_VN"/>
        </w:rPr>
        <w:t>8</w:t>
      </w:r>
      <w:r>
        <w:rPr>
          <w:lang w:val="vi_VN" w:bidi="vi_VN"/>
        </w:rPr>
        <w:t xml:space="preserve"> hạ mình xuống, vâng phục Đức Chúa Trời, và chịu chết như một tội nhân trên thập tự giá.</w:t>
      </w:r>
    </w:p>
    <w:p>
      <w:pPr/>
      <w:r>
        <w:rPr>
          <w:lang w:val="vi_VN" w:bidi="vi_VN"/>
        </w:rPr>
      </w:r>
      <w:r>
        <w:rPr>
          <w:vertAlign w:val="superscript"/>
          <w:lang w:val="vi_VN" w:bidi="vi_VN"/>
        </w:rPr>
        <w:t>9</w:t>
      </w:r>
      <w:r>
        <w:rPr>
          <w:lang w:val="vi_VN" w:bidi="vi_VN"/>
        </w:rPr>
        <w:t xml:space="preserve"> Chính vì thế, Đức Chúa Trời đưa Ngài lên tột đỉnh vinh quang và ban cho Ngài danh vị cao cả tuyệt đối,</w:t>
      </w:r>
    </w:p>
    <w:p>
      <w:pPr/>
      <w:r>
        <w:rPr>
          <w:lang w:val="vi_VN" w:bidi="vi_VN"/>
        </w:rPr>
      </w:r>
      <w:r>
        <w:rPr>
          <w:vertAlign w:val="superscript"/>
          <w:lang w:val="vi_VN" w:bidi="vi_VN"/>
        </w:rPr>
        <w:t>10</w:t>
      </w:r>
      <w:r>
        <w:rPr>
          <w:lang w:val="vi_VN" w:bidi="vi_VN"/>
        </w:rPr>
        <w:t xml:space="preserve"> để mỗi khi nghe Danh Chúa Giê-xu tất cả đều quỳ gối xuống, dù ở tận trên các tầng trời hay dưới vực thẳm,</w:t>
      </w:r>
    </w:p>
    <w:p>
      <w:pPr/>
      <w:r>
        <w:rPr>
          <w:lang w:val="vi_VN" w:bidi="vi_VN"/>
        </w:rPr>
      </w:r>
      <w:r>
        <w:rPr>
          <w:vertAlign w:val="superscript"/>
          <w:lang w:val="vi_VN" w:bidi="vi_VN"/>
        </w:rPr>
        <w:t>11</w:t>
      </w:r>
      <w:r>
        <w:rPr>
          <w:lang w:val="vi_VN" w:bidi="vi_VN"/>
        </w:rPr>
        <w:t xml:space="preserve"> mọi lưỡi đều tuyên xưng Chúa Cứu Thế là Chúa, và tôn vinh Đức Chúa Trời là Cha.</w:t>
      </w:r>
    </w:p>
    <w:p>
      <w:pPr/>
      <w:r>
        <w:rPr>
          <w:lang w:val="vi_VN" w:bidi="vi_VN"/>
        </w:rPr>
      </w:r>
      <w:r>
        <w:rPr>
          <w:vertAlign w:val="superscript"/>
          <w:lang w:val="vi_VN" w:bidi="vi_VN"/>
        </w:rPr>
        <w:t>12</w:t>
      </w:r>
      <w:r>
        <w:rPr>
          <w:lang w:val="vi_VN" w:bidi="vi_VN"/>
        </w:rPr>
        <w:t xml:space="preserve"> Vì thế, thưa anh chị em thân yêu, anh chị em luôn luôn vâng lời khi tôi có mặt, nay cần vâng lời hơn khi vắng mặt tôi: Anh chị em hãy tiếp tục hoạt động với tấm lòng kính sợ, run rẩy để hoàn thành sự cứu rỗi mình.</w:t>
      </w:r>
    </w:p>
    <w:p>
      <w:pPr/>
      <w:r>
        <w:rPr>
          <w:lang w:val="vi_VN" w:bidi="vi_VN"/>
        </w:rPr>
      </w:r>
      <w:r>
        <w:rPr>
          <w:vertAlign w:val="superscript"/>
          <w:lang w:val="vi_VN" w:bidi="vi_VN"/>
        </w:rPr>
        <w:t>13</w:t>
      </w:r>
      <w:r>
        <w:rPr>
          <w:lang w:val="vi_VN" w:bidi="vi_VN"/>
        </w:rPr>
        <w:t xml:space="preserve"> Vì Đức Chúa Trời luôn luôn tác động trong anh chị em, khiến anh chị em vừa muốn vừa làm theo ý muốn Ngài.</w:t>
      </w:r>
    </w:p>
    <w:p>
      <w:pPr/>
      <w:r>
        <w:rPr>
          <w:lang w:val="vi_VN" w:bidi="vi_VN"/>
        </w:rPr>
      </w:r>
      <w:r>
        <w:rPr>
          <w:vertAlign w:val="superscript"/>
          <w:lang w:val="vi_VN" w:bidi="vi_VN"/>
        </w:rPr>
        <w:t>14</w:t>
      </w:r>
      <w:r>
        <w:rPr>
          <w:lang w:val="vi_VN" w:bidi="vi_VN"/>
        </w:rPr>
        <w:t xml:space="preserve"> Hãy thi hành mọi công tác không một lời phàn nàn, cãi cọ,</w:t>
      </w:r>
    </w:p>
    <w:p>
      <w:pPr/>
      <w:r>
        <w:rPr>
          <w:lang w:val="vi_VN" w:bidi="vi_VN"/>
        </w:rPr>
      </w:r>
      <w:r>
        <w:rPr>
          <w:vertAlign w:val="superscript"/>
          <w:lang w:val="vi_VN" w:bidi="vi_VN"/>
        </w:rPr>
        <w:t>15</w:t>
      </w:r>
      <w:r>
        <w:rPr>
          <w:lang w:val="vi_VN" w:bidi="vi_VN"/>
        </w:rPr>
        <w:t xml:space="preserve"> cốt để anh chị em sống trong sạch tinh khiết như con cái toàn hảo của Đức Chúa Trời giữa thế giới gian ác băng hoại, đề cao Đạo sống, chiếu rọi như các vì sao sáng giữa bầu trời tối tăm.</w:t>
      </w:r>
    </w:p>
    <w:p>
      <w:pPr/>
      <w:r>
        <w:rPr>
          <w:lang w:val="vi_VN" w:bidi="vi_VN"/>
        </w:rPr>
      </w:r>
      <w:r>
        <w:rPr>
          <w:vertAlign w:val="superscript"/>
          <w:lang w:val="vi_VN" w:bidi="vi_VN"/>
        </w:rPr>
        <w:t>16</w:t>
      </w:r>
      <w:r>
        <w:rPr>
          <w:lang w:val="vi_VN" w:bidi="vi_VN"/>
        </w:rPr>
        <w:t xml:space="preserve"> Hãy giữ vững lời hằng sống ngõ hầu khi Chúa Cứu Thế trở lại, tôi có thể tự hào rằng những gian khổ, đấu tranh của tôi không phải là vô ích.</w:t>
      </w:r>
    </w:p>
    <w:p>
      <w:pPr/>
      <w:r>
        <w:rPr>
          <w:lang w:val="vi_VN" w:bidi="vi_VN"/>
        </w:rPr>
      </w:r>
      <w:r>
        <w:rPr>
          <w:vertAlign w:val="superscript"/>
          <w:lang w:val="vi_VN" w:bidi="vi_VN"/>
        </w:rPr>
        <w:t>17</w:t>
      </w:r>
      <w:r>
        <w:rPr>
          <w:lang w:val="vi_VN" w:bidi="vi_VN"/>
        </w:rPr>
        <w:t xml:space="preserve"> Dù máu tôi bị rưới làm lễ quán trên tế lễ mà anh chị em dâng lên Chúa trong niềm tin, tôi cũng vui mừng và chia sẻ với tất cả anh chị em.</w:t>
      </w:r>
    </w:p>
    <w:p>
      <w:pPr/>
      <w:r>
        <w:rPr>
          <w:lang w:val="vi_VN" w:bidi="vi_VN"/>
        </w:rPr>
      </w:r>
      <w:r>
        <w:rPr>
          <w:vertAlign w:val="superscript"/>
          <w:lang w:val="vi_VN" w:bidi="vi_VN"/>
        </w:rPr>
        <w:t>18</w:t>
      </w:r>
      <w:r>
        <w:rPr>
          <w:lang w:val="vi_VN" w:bidi="vi_VN"/>
        </w:rPr>
        <w:t xml:space="preserve"> Anh chị em cũng hãy vui mừng và chia sẻ niềm vui với tôi như thế.</w:t>
      </w:r>
    </w:p>
    <w:p>
      <w:pPr/>
      <w:r>
        <w:rPr>
          <w:lang w:val="vi_VN" w:bidi="vi_VN"/>
        </w:rPr>
      </w:r>
      <w:r>
        <w:rPr>
          <w:vertAlign w:val="superscript"/>
          <w:lang w:val="vi_VN" w:bidi="vi_VN"/>
        </w:rPr>
        <w:t>19</w:t>
      </w:r>
      <w:r>
        <w:rPr>
          <w:lang w:val="vi_VN" w:bidi="vi_VN"/>
        </w:rPr>
        <w:t xml:space="preserve"> Nhờ ơn của Chúa Giê-xu, tôi tin chắc Ti-mô-thê sẽ được cử đi thăm viếng anh chị em một ngày gần đây, để thu lượm các tin tức khích lệ về cho tôi.</w:t>
      </w:r>
    </w:p>
    <w:p>
      <w:pPr/>
      <w:r>
        <w:rPr>
          <w:lang w:val="vi_VN" w:bidi="vi_VN"/>
        </w:rPr>
      </w:r>
      <w:r>
        <w:rPr>
          <w:vertAlign w:val="superscript"/>
          <w:lang w:val="vi_VN" w:bidi="vi_VN"/>
        </w:rPr>
        <w:t>20</w:t>
      </w:r>
      <w:r>
        <w:rPr>
          <w:lang w:val="vi_VN" w:bidi="vi_VN"/>
        </w:rPr>
        <w:t xml:space="preserve"> Tôi chỉ có Ti-mô-thê là người ý hợp tâm đầu và thực lòng chăm sóc anh chị em.</w:t>
      </w:r>
    </w:p>
    <w:p>
      <w:pPr/>
      <w:r>
        <w:rPr>
          <w:lang w:val="vi_VN" w:bidi="vi_VN"/>
        </w:rPr>
      </w:r>
      <w:r>
        <w:rPr>
          <w:vertAlign w:val="superscript"/>
          <w:lang w:val="vi_VN" w:bidi="vi_VN"/>
        </w:rPr>
        <w:t>21</w:t>
      </w:r>
      <w:r>
        <w:rPr>
          <w:lang w:val="vi_VN" w:bidi="vi_VN"/>
        </w:rPr>
        <w:t xml:space="preserve"> Những người khác còn bận tâm về các việc riêng tư, không lưu ý đến công việc Chúa Cứu Thế.</w:t>
      </w:r>
    </w:p>
    <w:p>
      <w:pPr/>
      <w:r>
        <w:rPr>
          <w:lang w:val="vi_VN" w:bidi="vi_VN"/>
        </w:rPr>
      </w:r>
      <w:r>
        <w:rPr>
          <w:vertAlign w:val="superscript"/>
          <w:lang w:val="vi_VN" w:bidi="vi_VN"/>
        </w:rPr>
        <w:t>22</w:t>
      </w:r>
      <w:r>
        <w:rPr>
          <w:lang w:val="vi_VN" w:bidi="vi_VN"/>
        </w:rPr>
        <w:t xml:space="preserve"> Chính anh chị em cũng biết phẩm cách của Ti-mô-thê khi anh ấy làm việc chặt chẽ với tôi—như con với cha—để xúc tiến công việc truyền bá Phúc Âm.</w:t>
      </w:r>
    </w:p>
    <w:p>
      <w:pPr/>
      <w:r>
        <w:rPr>
          <w:lang w:val="vi_VN" w:bidi="vi_VN"/>
        </w:rPr>
      </w:r>
      <w:r>
        <w:rPr>
          <w:vertAlign w:val="superscript"/>
          <w:lang w:val="vi_VN" w:bidi="vi_VN"/>
        </w:rPr>
        <w:t>23</w:t>
      </w:r>
      <w:r>
        <w:rPr>
          <w:lang w:val="vi_VN" w:bidi="vi_VN"/>
        </w:rPr>
        <w:t xml:space="preserve"> Tôi hy vọng có thể sai Ti-mô-thê lên đường ngay sau khi biết rõ kết quả phiên tòa.</w:t>
      </w:r>
    </w:p>
    <w:p>
      <w:pPr/>
      <w:r>
        <w:rPr>
          <w:lang w:val="vi_VN" w:bidi="vi_VN"/>
        </w:rPr>
      </w:r>
      <w:r>
        <w:rPr>
          <w:vertAlign w:val="superscript"/>
          <w:lang w:val="vi_VN" w:bidi="vi_VN"/>
        </w:rPr>
        <w:t>24</w:t>
      </w:r>
      <w:r>
        <w:rPr>
          <w:lang w:val="vi_VN" w:bidi="vi_VN"/>
        </w:rPr>
        <w:t xml:space="preserve"> Tôi tin chắc chẳng bao lâu Chúa sẽ cho tôi đến thăm anh chị em.</w:t>
      </w:r>
    </w:p>
    <w:p>
      <w:pPr/>
      <w:r>
        <w:rPr>
          <w:lang w:val="vi_VN" w:bidi="vi_VN"/>
        </w:rPr>
      </w:r>
      <w:r>
        <w:rPr>
          <w:vertAlign w:val="superscript"/>
          <w:lang w:val="vi_VN" w:bidi="vi_VN"/>
        </w:rPr>
        <w:t>25</w:t>
      </w:r>
      <w:r>
        <w:rPr>
          <w:lang w:val="vi_VN" w:bidi="vi_VN"/>
        </w:rPr>
        <w:t xml:space="preserve"> Nhưng tôi thấy cần cho Ê-ba-phô-đi về ngay với anh chị em. Được anh chị em cử đến giúp tôi, Ê-ba-phô-đi nay đã thân thiết như người ruột thịt, đồng sự và chiến đấu với tôi.</w:t>
      </w:r>
    </w:p>
    <w:p>
      <w:pPr/>
      <w:r>
        <w:rPr>
          <w:lang w:val="vi_VN" w:bidi="vi_VN"/>
        </w:rPr>
      </w:r>
      <w:r>
        <w:rPr>
          <w:vertAlign w:val="superscript"/>
          <w:lang w:val="vi_VN" w:bidi="vi_VN"/>
        </w:rPr>
        <w:t>26</w:t>
      </w:r>
      <w:r>
        <w:rPr>
          <w:lang w:val="vi_VN" w:bidi="vi_VN"/>
        </w:rPr>
        <w:t xml:space="preserve"> Anh trông mong gặp mặt anh chị em. Anh lo ngại vì anh chị em đã nghe tin anh đau yếu.</w:t>
      </w:r>
    </w:p>
    <w:p>
      <w:pPr/>
      <w:r>
        <w:rPr>
          <w:lang w:val="vi_VN" w:bidi="vi_VN"/>
        </w:rPr>
      </w:r>
      <w:r>
        <w:rPr>
          <w:vertAlign w:val="superscript"/>
          <w:lang w:val="vi_VN" w:bidi="vi_VN"/>
        </w:rPr>
        <w:t>27</w:t>
      </w:r>
      <w:r>
        <w:rPr>
          <w:lang w:val="vi_VN" w:bidi="vi_VN"/>
        </w:rPr>
        <w:t xml:space="preserve"> Anh đau nặng gần chết nhưng Đức Chúa Trời đã thương xót cả anh và tôi, nên chữa lành cho anh để tôi khỏi thêm buồn bã giữa cảnh gian khổ hiện nay.</w:t>
      </w:r>
    </w:p>
    <w:p>
      <w:pPr/>
      <w:r>
        <w:rPr>
          <w:lang w:val="vi_VN" w:bidi="vi_VN"/>
        </w:rPr>
      </w:r>
      <w:r>
        <w:rPr>
          <w:vertAlign w:val="superscript"/>
          <w:lang w:val="vi_VN" w:bidi="vi_VN"/>
        </w:rPr>
        <w:t>28</w:t>
      </w:r>
      <w:r>
        <w:rPr>
          <w:lang w:val="vi_VN" w:bidi="vi_VN"/>
        </w:rPr>
        <w:t xml:space="preserve"> Vì thế, tôi càng nôn nả cho anh về để anh chị em vui thỏa gặp mặt anh, do đó tôi cũng bớt băn khoăn.</w:t>
      </w:r>
    </w:p>
    <w:p>
      <w:pPr/>
      <w:r>
        <w:rPr>
          <w:lang w:val="vi_VN" w:bidi="vi_VN"/>
        </w:rPr>
      </w:r>
      <w:r>
        <w:rPr>
          <w:vertAlign w:val="superscript"/>
          <w:lang w:val="vi_VN" w:bidi="vi_VN"/>
        </w:rPr>
        <w:t>29</w:t>
      </w:r>
      <w:r>
        <w:rPr>
          <w:lang w:val="vi_VN" w:bidi="vi_VN"/>
        </w:rPr>
        <w:t xml:space="preserve"> Anh chị em hãy nghênh đón anh với niềm hân hoan nồng nhiệt trong Chúa. Hãy tôn trọng những người như thế,</w:t>
      </w:r>
    </w:p>
    <w:p>
      <w:pPr/>
      <w:r>
        <w:rPr>
          <w:lang w:val="vi_VN" w:bidi="vi_VN"/>
        </w:rPr>
      </w:r>
      <w:r>
        <w:rPr>
          <w:vertAlign w:val="superscript"/>
          <w:lang w:val="vi_VN" w:bidi="vi_VN"/>
        </w:rPr>
        <w:t>30</w:t>
      </w:r>
      <w:r>
        <w:rPr>
          <w:lang w:val="vi_VN" w:bidi="vi_VN"/>
        </w:rPr>
        <w:t xml:space="preserve"> vì anh gần bỏ mạng trong khi phục vụ Chúa Cứu Thế. Anh đã liều mạng để bù lại những điều anh chị em không làm được.</w:t>
      </w:r>
    </w:p>
    <w:p>
      <w:pPr>
        <w:pStyle w:val="Heading2"/>
      </w:pPr>
      <w:r>
        <w:rPr>
          <w:lang w:val="vi_VN" w:bidi="vi_VN"/>
        </w:rPr>
        <w:t>Phi-líp 3:1</w:t>
      </w:r>
      <w:r>
        <w:rPr>
          <w:lang w:val="vi_VN" w:bidi="vi_VN"/>
        </w:rPr>
      </w:r>
    </w:p>
    <w:p>
      <w:pPr/>
      <w:r>
        <w:rPr>
          <w:lang w:val="vi_VN" w:bidi="vi_VN"/>
        </w:rPr>
      </w:r>
      <w:r>
        <w:rPr>
          <w:vertAlign w:val="superscript"/>
          <w:lang w:val="vi_VN" w:bidi="vi_VN"/>
        </w:rPr>
        <w:t>1</w:t>
      </w:r>
      <w:r>
        <w:rPr>
          <w:lang w:val="vi_VN" w:bidi="vi_VN"/>
        </w:rPr>
        <w:t xml:space="preserve"> Thưa anh chị em, dù gặp hoàn cảnh nào, cứ hân hoan trong Chúa! Tôi không ngại nhắc đi nhắc lại, vì niềm vui giữ cho anh chị em an toàn.</w:t>
      </w:r>
    </w:p>
    <w:p>
      <w:pPr/>
      <w:r>
        <w:rPr>
          <w:lang w:val="vi_VN" w:bidi="vi_VN"/>
        </w:rPr>
      </w:r>
      <w:r>
        <w:rPr>
          <w:vertAlign w:val="superscript"/>
          <w:lang w:val="vi_VN" w:bidi="vi_VN"/>
        </w:rPr>
        <w:t>2</w:t>
      </w:r>
      <w:r>
        <w:rPr>
          <w:lang w:val="vi_VN" w:bidi="vi_VN"/>
        </w:rPr>
        <w:t xml:space="preserve"> Hãy đề phòng những lũ chó, những người hiểm độc! Họ buộc anh em làm lễ cắt bì giả tạo.</w:t>
      </w:r>
    </w:p>
    <w:p>
      <w:pPr/>
      <w:r>
        <w:rPr>
          <w:lang w:val="vi_VN" w:bidi="vi_VN"/>
        </w:rPr>
      </w:r>
      <w:r>
        <w:rPr>
          <w:vertAlign w:val="superscript"/>
          <w:lang w:val="vi_VN" w:bidi="vi_VN"/>
        </w:rPr>
        <w:t>3</w:t>
      </w:r>
      <w:r>
        <w:rPr>
          <w:lang w:val="vi_VN" w:bidi="vi_VN"/>
        </w:rPr>
        <w:t xml:space="preserve"> Vì thờ phượng Đức Chúa Trời bởi Chúa Thánh Linh mới đúng ý nghĩa của thánh lễ cắt bì. Người theo Chúa hãnh diện nương cậy công việc cứu rỗi Chúa Cứu Thế Giê-xu đã hoàn thành và nhìn nhận con người không thể nào tự sức mình đạt đến sự cứu rỗi.</w:t>
      </w:r>
    </w:p>
    <w:p>
      <w:pPr/>
      <w:r>
        <w:rPr>
          <w:lang w:val="vi_VN" w:bidi="vi_VN"/>
        </w:rPr>
      </w:r>
      <w:r>
        <w:rPr>
          <w:vertAlign w:val="superscript"/>
          <w:lang w:val="vi_VN" w:bidi="vi_VN"/>
        </w:rPr>
        <w:t>4</w:t>
      </w:r>
      <w:r>
        <w:rPr>
          <w:lang w:val="vi_VN" w:bidi="vi_VN"/>
        </w:rPr>
        <w:t xml:space="preserve"> Nếu người khác có thể tự hào về công đức riêng, thì tôi càng có quyền tự hào. Nếu con người có thể tự giải thoát nhờ công đức, lễ nghi khổ hạnh, thì tôi lại càng có đủ điều kiện hơn!</w:t>
      </w:r>
    </w:p>
    <w:p>
      <w:pPr/>
      <w:r>
        <w:rPr>
          <w:lang w:val="vi_VN" w:bidi="vi_VN"/>
        </w:rPr>
      </w:r>
      <w:r>
        <w:rPr>
          <w:vertAlign w:val="superscript"/>
          <w:lang w:val="vi_VN" w:bidi="vi_VN"/>
        </w:rPr>
        <w:t>5</w:t>
      </w:r>
      <w:r>
        <w:rPr>
          <w:lang w:val="vi_VN" w:bidi="vi_VN"/>
        </w:rPr>
        <w:t xml:space="preserve"> Tôi chịu thánh lễ cắt bì khi mới sinh được tám ngày; tôi sinh trưởng trong một gia đình Ít-ra-ên chính gốc, thuộc đại tộc Bên-gia-min; tôi là người Hê-bơ-rơ thuần túy; giữ giáo luật rất nghiêm khắc vì tôi thuộc dòng Pha-ri-si;</w:t>
      </w:r>
    </w:p>
    <w:p>
      <w:pPr/>
      <w:r>
        <w:rPr>
          <w:lang w:val="vi_VN" w:bidi="vi_VN"/>
        </w:rPr>
      </w:r>
      <w:r>
        <w:rPr>
          <w:vertAlign w:val="superscript"/>
          <w:lang w:val="vi_VN" w:bidi="vi_VN"/>
        </w:rPr>
        <w:t>6</w:t>
      </w:r>
      <w:r>
        <w:rPr>
          <w:lang w:val="vi_VN" w:bidi="vi_VN"/>
        </w:rPr>
        <w:t xml:space="preserve"> xét theo bầu nhiệt huyết, tôi đã bức hại Hội Thánh; xét theo tiêu chuẩn thánh thiện của luật pháp Môi-se, nếp sống của tôi hoàn toàn không ai chê trách được.</w:t>
      </w:r>
    </w:p>
    <w:p>
      <w:pPr/>
      <w:r>
        <w:rPr>
          <w:lang w:val="vi_VN" w:bidi="vi_VN"/>
        </w:rPr>
      </w:r>
      <w:r>
        <w:rPr>
          <w:vertAlign w:val="superscript"/>
          <w:lang w:val="vi_VN" w:bidi="vi_VN"/>
        </w:rPr>
        <w:t>7</w:t>
      </w:r>
      <w:r>
        <w:rPr>
          <w:lang w:val="vi_VN" w:bidi="vi_VN"/>
        </w:rPr>
        <w:t xml:space="preserve"> Những ưu điểm ấy nay tôi coi là điều thất bại; vì tôi hoàn toàn đặt niềm tin vào Chúa Cứu Thế.</w:t>
      </w:r>
    </w:p>
    <w:p>
      <w:pPr/>
      <w:r>
        <w:rPr>
          <w:lang w:val="vi_VN" w:bidi="vi_VN"/>
        </w:rPr>
      </w:r>
      <w:r>
        <w:rPr>
          <w:vertAlign w:val="superscript"/>
          <w:lang w:val="vi_VN" w:bidi="vi_VN"/>
        </w:rPr>
        <w:t>8</w:t>
      </w:r>
      <w:r>
        <w:rPr>
          <w:lang w:val="vi_VN" w:bidi="vi_VN"/>
        </w:rPr>
        <w:t xml:space="preserve"> Vâng, tất cả những điều ấy đều trở thành vô nghĩa nếu đem so sánh với điều quý báu tuyệt đối này: Biết Chúa Giê-xu là Chúa Cứu Thế tôi. Tôi trút bỏ tất cả, kể như vô giá trị, cốt để được Chúa Cứu Thế,</w:t>
      </w:r>
    </w:p>
    <w:p>
      <w:pPr/>
      <w:r>
        <w:rPr>
          <w:lang w:val="vi_VN" w:bidi="vi_VN"/>
        </w:rPr>
      </w:r>
      <w:r>
        <w:rPr>
          <w:vertAlign w:val="superscript"/>
          <w:lang w:val="vi_VN" w:bidi="vi_VN"/>
        </w:rPr>
        <w:t>9</w:t>
      </w:r>
      <w:r>
        <w:rPr>
          <w:lang w:val="vi_VN" w:bidi="vi_VN"/>
        </w:rPr>
        <w:t xml:space="preserve"> được liên hiệp với Ngài—không còn ỷ lại công đức, đạo hạnh của mình—nhưng tin cậy Chúa Cứu Thế để Ngài cứu rỗi tôi. Đức tin nơi Chúa Cứu Thế làm cho con người được tha tội và coi là công chính trước mặt Đức Chúa Trời.</w:t>
      </w:r>
    </w:p>
    <w:p>
      <w:pPr/>
      <w:r>
        <w:rPr>
          <w:lang w:val="vi_VN" w:bidi="vi_VN"/>
        </w:rPr>
      </w:r>
      <w:r>
        <w:rPr>
          <w:vertAlign w:val="superscript"/>
          <w:lang w:val="vi_VN" w:bidi="vi_VN"/>
        </w:rPr>
        <w:t>10</w:t>
      </w:r>
      <w:r>
        <w:rPr>
          <w:lang w:val="vi_VN" w:bidi="vi_VN"/>
        </w:rPr>
        <w:t xml:space="preserve"> Đó là phương pháp duy nhất để biết Chúa Cứu Thế, để kinh nghiệm quyền năng phục sinh của Ngài, để chia sẻ những nỗi khổ đau và chịu chết với Ngài.</w:t>
      </w:r>
    </w:p>
    <w:p>
      <w:pPr/>
      <w:r>
        <w:rPr>
          <w:lang w:val="vi_VN" w:bidi="vi_VN"/>
        </w:rPr>
      </w:r>
      <w:r>
        <w:rPr>
          <w:vertAlign w:val="superscript"/>
          <w:lang w:val="vi_VN" w:bidi="vi_VN"/>
        </w:rPr>
        <w:t>11</w:t>
      </w:r>
      <w:r>
        <w:rPr>
          <w:lang w:val="vi_VN" w:bidi="vi_VN"/>
        </w:rPr>
        <w:t xml:space="preserve"> Như thế, tôi có thể đạt đến sự sống lại từ cõi chết!</w:t>
      </w:r>
    </w:p>
    <w:p>
      <w:pPr/>
      <w:r>
        <w:rPr>
          <w:lang w:val="vi_VN" w:bidi="vi_VN"/>
        </w:rPr>
      </w:r>
      <w:r>
        <w:rPr>
          <w:vertAlign w:val="superscript"/>
          <w:lang w:val="vi_VN" w:bidi="vi_VN"/>
        </w:rPr>
        <w:t>12</w:t>
      </w:r>
      <w:r>
        <w:rPr>
          <w:lang w:val="vi_VN" w:bidi="vi_VN"/>
        </w:rPr>
        <w:t xml:space="preserve"> Không phải tôi đã đến mức toàn thiện hay đã đạt mục đích, nhưng tôi đang tiếp tục chạy đua để đoạt giải vì Chúa Cứu Thế đã đoạt được lòng tôi rồi.</w:t>
      </w:r>
    </w:p>
    <w:p>
      <w:pPr/>
      <w:r>
        <w:rPr>
          <w:lang w:val="vi_VN" w:bidi="vi_VN"/>
        </w:rPr>
      </w:r>
      <w:r>
        <w:rPr>
          <w:vertAlign w:val="superscript"/>
          <w:lang w:val="vi_VN" w:bidi="vi_VN"/>
        </w:rPr>
        <w:t>13</w:t>
      </w:r>
      <w:r>
        <w:rPr>
          <w:lang w:val="vi_VN" w:bidi="vi_VN"/>
        </w:rPr>
        <w:t xml:space="preserve"> Tuy chưa đoạt giải, tôi vẫn đeo đuổi một mục đích cao cả duy nhất, xoay lưng với quá khứ, và nhanh chân tiến bước vào tương lai.</w:t>
      </w:r>
    </w:p>
    <w:p>
      <w:pPr/>
      <w:r>
        <w:rPr>
          <w:lang w:val="vi_VN" w:bidi="vi_VN"/>
        </w:rPr>
      </w:r>
      <w:r>
        <w:rPr>
          <w:vertAlign w:val="superscript"/>
          <w:lang w:val="vi_VN" w:bidi="vi_VN"/>
        </w:rPr>
        <w:t>14</w:t>
      </w:r>
      <w:r>
        <w:rPr>
          <w:lang w:val="vi_VN" w:bidi="vi_VN"/>
        </w:rPr>
        <w:t xml:space="preserve"> Tôi cố gắng chạy đến đích để giật giải, tức là sự sống thiên thượng. Đức Chúa Trời đã kêu gọi chúng ta hướng về trời qua con đường cứu chuộc của Chúa Cứu Thế Giê-xu.</w:t>
      </w:r>
    </w:p>
    <w:p>
      <w:pPr/>
      <w:r>
        <w:rPr>
          <w:lang w:val="vi_VN" w:bidi="vi_VN"/>
        </w:rPr>
      </w:r>
      <w:r>
        <w:rPr>
          <w:vertAlign w:val="superscript"/>
          <w:lang w:val="vi_VN" w:bidi="vi_VN"/>
        </w:rPr>
        <w:t>15</w:t>
      </w:r>
      <w:r>
        <w:rPr>
          <w:lang w:val="vi_VN" w:bidi="vi_VN"/>
        </w:rPr>
        <w:t xml:space="preserve"> Tất cả những người trưởng thành trong Chúa nên có tâm chí ấy. Nhưng nếu có ai chưa đồng ý, Đức Chúa Trời sẽ soi sáng cho họ.</w:t>
      </w:r>
    </w:p>
    <w:p>
      <w:pPr/>
      <w:r>
        <w:rPr>
          <w:lang w:val="vi_VN" w:bidi="vi_VN"/>
        </w:rPr>
      </w:r>
      <w:r>
        <w:rPr>
          <w:vertAlign w:val="superscript"/>
          <w:lang w:val="vi_VN" w:bidi="vi_VN"/>
        </w:rPr>
        <w:t>16</w:t>
      </w:r>
      <w:r>
        <w:rPr>
          <w:lang w:val="vi_VN" w:bidi="vi_VN"/>
        </w:rPr>
        <w:t xml:space="preserve"> Dù sao, chúng ta cứ tiến bước theo nguyên tắc đã tiếp thu.</w:t>
      </w:r>
    </w:p>
    <w:p>
      <w:pPr/>
      <w:r>
        <w:rPr>
          <w:lang w:val="vi_VN" w:bidi="vi_VN"/>
        </w:rPr>
      </w:r>
      <w:r>
        <w:rPr>
          <w:vertAlign w:val="superscript"/>
          <w:lang w:val="vi_VN" w:bidi="vi_VN"/>
        </w:rPr>
        <w:t>17</w:t>
      </w:r>
      <w:r>
        <w:rPr>
          <w:lang w:val="vi_VN" w:bidi="vi_VN"/>
        </w:rPr>
        <w:t xml:space="preserve"> Thưa anh chị em, hãy theo gương tôi. Hãy lưu ý đến những người sống theo tiêu chuẩn ấy.</w:t>
      </w:r>
    </w:p>
    <w:p>
      <w:pPr/>
      <w:r>
        <w:rPr>
          <w:lang w:val="vi_VN" w:bidi="vi_VN"/>
        </w:rPr>
      </w:r>
      <w:r>
        <w:rPr>
          <w:vertAlign w:val="superscript"/>
          <w:lang w:val="vi_VN" w:bidi="vi_VN"/>
        </w:rPr>
        <w:t>18</w:t>
      </w:r>
      <w:r>
        <w:rPr>
          <w:lang w:val="vi_VN" w:bidi="vi_VN"/>
        </w:rPr>
        <w:t xml:space="preserve"> Dù đã nói nhiều lần, nay tôi lại khóc mà nhắc lại: Có nhiều người sống như kẻ thù của thập tự của Chúa Cứu Thế.</w:t>
      </w:r>
    </w:p>
    <w:p>
      <w:pPr/>
      <w:r>
        <w:rPr>
          <w:lang w:val="vi_VN" w:bidi="vi_VN"/>
        </w:rPr>
      </w:r>
      <w:r>
        <w:rPr>
          <w:vertAlign w:val="superscript"/>
          <w:lang w:val="vi_VN" w:bidi="vi_VN"/>
        </w:rPr>
        <w:t>19</w:t>
      </w:r>
      <w:r>
        <w:rPr>
          <w:lang w:val="vi_VN" w:bidi="vi_VN"/>
        </w:rPr>
        <w:t xml:space="preserve"> Chắc chắn họ sẽ bị hư vong, vì tôn thờ thần tư dục và lấy điều ô nhục làm vinh dự; tâm trí chỉ tập trung vào những việc trần tục.</w:t>
      </w:r>
    </w:p>
    <w:p>
      <w:pPr/>
      <w:r>
        <w:rPr>
          <w:lang w:val="vi_VN" w:bidi="vi_VN"/>
        </w:rPr>
      </w:r>
      <w:r>
        <w:rPr>
          <w:vertAlign w:val="superscript"/>
          <w:lang w:val="vi_VN" w:bidi="vi_VN"/>
        </w:rPr>
        <w:t>20</w:t>
      </w:r>
      <w:r>
        <w:rPr>
          <w:lang w:val="vi_VN" w:bidi="vi_VN"/>
        </w:rPr>
        <w:t xml:space="preserve"> Nhưng chúng ta là công dân Nước Trời, sốt sắng mong đợi Chúa Cứu Thế Giê-xu chúng ta từ trời trở lại.</w:t>
      </w:r>
    </w:p>
    <w:p>
      <w:pPr/>
      <w:r>
        <w:rPr>
          <w:lang w:val="vi_VN" w:bidi="vi_VN"/>
        </w:rPr>
      </w:r>
      <w:r>
        <w:rPr>
          <w:vertAlign w:val="superscript"/>
          <w:lang w:val="vi_VN" w:bidi="vi_VN"/>
        </w:rPr>
        <w:t>21</w:t>
      </w:r>
      <w:r>
        <w:rPr>
          <w:lang w:val="vi_VN" w:bidi="vi_VN"/>
        </w:rPr>
        <w:t xml:space="preserve"> Chúa sẽ biến hóa thân thể hư hoại của chúng ta ra giống như thân thể vinh quang của Ngài, bởi quyền năng thống trị vạn vật.</w:t>
      </w:r>
    </w:p>
    <w:p>
      <w:pPr>
        <w:pStyle w:val="Heading2"/>
      </w:pPr>
      <w:r>
        <w:rPr>
          <w:lang w:val="vi_VN" w:bidi="vi_VN"/>
        </w:rPr>
        <w:t>Phi-líp 4:1</w:t>
      </w:r>
      <w:r>
        <w:rPr>
          <w:lang w:val="vi_VN" w:bidi="vi_VN"/>
        </w:rPr>
      </w:r>
    </w:p>
    <w:p>
      <w:pPr/>
      <w:r>
        <w:rPr>
          <w:lang w:val="vi_VN" w:bidi="vi_VN"/>
        </w:rPr>
      </w:r>
      <w:r>
        <w:rPr>
          <w:vertAlign w:val="superscript"/>
          <w:lang w:val="vi_VN" w:bidi="vi_VN"/>
        </w:rPr>
        <w:t>1</w:t>
      </w:r>
      <w:r>
        <w:rPr>
          <w:lang w:val="vi_VN" w:bidi="vi_VN"/>
        </w:rPr>
        <w:t xml:space="preserve"> Thưa các anh chị em yêu quý, là những người tôi yêu mến và mong mỏi gặp mặt, anh chị em chính là niềm vui và vòng hoa chiến thắng của tôi. Anh chị em yêu quý, hãy vững vàng trong Chúa!</w:t>
      </w:r>
    </w:p>
    <w:p>
      <w:pPr/>
      <w:r>
        <w:rPr>
          <w:lang w:val="vi_VN" w:bidi="vi_VN"/>
        </w:rPr>
      </w:r>
      <w:r>
        <w:rPr>
          <w:vertAlign w:val="superscript"/>
          <w:lang w:val="vi_VN" w:bidi="vi_VN"/>
        </w:rPr>
        <w:t>2</w:t>
      </w:r>
      <w:r>
        <w:rPr>
          <w:lang w:val="vi_VN" w:bidi="vi_VN"/>
        </w:rPr>
        <w:t xml:space="preserve"> Tôi nài xin hai chị Ê-vô-đi và Sinh-ty-cơ hãy giải hòa với nhau trong Chúa.</w:t>
      </w:r>
    </w:p>
    <w:p>
      <w:pPr/>
      <w:r>
        <w:rPr>
          <w:lang w:val="vi_VN" w:bidi="vi_VN"/>
        </w:rPr>
      </w:r>
      <w:r>
        <w:rPr>
          <w:vertAlign w:val="superscript"/>
          <w:lang w:val="vi_VN" w:bidi="vi_VN"/>
        </w:rPr>
        <w:t>3</w:t>
      </w:r>
      <w:r>
        <w:rPr>
          <w:lang w:val="vi_VN" w:bidi="vi_VN"/>
        </w:rPr>
        <w:t xml:space="preserve"> Yêu cầu anh—người đồng sự chân chính của tôi—hết sức giúp đỡ hai chị ấy vì họ từng lao khổ trong công cuộc truyền bá Phúc Âm, từng cộng tác với Cơ-lê-măn và các bạn đồng sự khác của tôi, những người đã được ghi tên vào Sách Sự Sống.</w:t>
      </w:r>
    </w:p>
    <w:p>
      <w:pPr/>
      <w:r>
        <w:rPr>
          <w:lang w:val="vi_VN" w:bidi="vi_VN"/>
        </w:rPr>
      </w:r>
      <w:r>
        <w:rPr>
          <w:vertAlign w:val="superscript"/>
          <w:lang w:val="vi_VN" w:bidi="vi_VN"/>
        </w:rPr>
        <w:t>4</w:t>
      </w:r>
      <w:r>
        <w:rPr>
          <w:lang w:val="vi_VN" w:bidi="vi_VN"/>
        </w:rPr>
        <w:t xml:space="preserve"> Hãy vui mừng trong Chúa luôn luôn; tôi xin nhắc lại: Hãy vui mừng!</w:t>
      </w:r>
    </w:p>
    <w:p>
      <w:pPr/>
      <w:r>
        <w:rPr>
          <w:lang w:val="vi_VN" w:bidi="vi_VN"/>
        </w:rPr>
      </w:r>
      <w:r>
        <w:rPr>
          <w:vertAlign w:val="superscript"/>
          <w:lang w:val="vi_VN" w:bidi="vi_VN"/>
        </w:rPr>
        <w:t>5</w:t>
      </w:r>
      <w:r>
        <w:rPr>
          <w:lang w:val="vi_VN" w:bidi="vi_VN"/>
        </w:rPr>
        <w:t xml:space="preserve"> Hãy chứng tỏ tinh thần hòa nhã với mọi người. Chúa gần trở lại.</w:t>
      </w:r>
    </w:p>
    <w:p>
      <w:pPr/>
      <w:r>
        <w:rPr>
          <w:lang w:val="vi_VN" w:bidi="vi_VN"/>
        </w:rPr>
      </w:r>
      <w:r>
        <w:rPr>
          <w:vertAlign w:val="superscript"/>
          <w:lang w:val="vi_VN" w:bidi="vi_VN"/>
        </w:rPr>
        <w:t>6</w:t>
      </w:r>
      <w:r>
        <w:rPr>
          <w:lang w:val="vi_VN" w:bidi="vi_VN"/>
        </w:rPr>
        <w:t xml:space="preserve"> Đừng lo lắng chi cả, nhưng trong mọi việc hãy cầu nguyện, nài xin và cảm tạ trong khi trình bày các nhu cầu của mình cho Đức Chúa Trời.</w:t>
      </w:r>
    </w:p>
    <w:p>
      <w:pPr/>
      <w:r>
        <w:rPr>
          <w:lang w:val="vi_VN" w:bidi="vi_VN"/>
        </w:rPr>
      </w:r>
      <w:r>
        <w:rPr>
          <w:vertAlign w:val="superscript"/>
          <w:lang w:val="vi_VN" w:bidi="vi_VN"/>
        </w:rPr>
        <w:t>7</w:t>
      </w:r>
      <w:r>
        <w:rPr>
          <w:lang w:val="vi_VN" w:bidi="vi_VN"/>
        </w:rPr>
        <w:t xml:space="preserve"> Sự bình an của Đức Chúa Trời mà con người không thể nào hiểu thấu sẽ bảo vệ trí óc và tâm khảm anh chị em, khi anh chị em tin cậy Chúa Cứu Thế Giê-xu.</w:t>
      </w:r>
    </w:p>
    <w:p>
      <w:pPr/>
      <w:r>
        <w:rPr>
          <w:lang w:val="vi_VN" w:bidi="vi_VN"/>
        </w:rPr>
      </w:r>
      <w:r>
        <w:rPr>
          <w:vertAlign w:val="superscript"/>
          <w:lang w:val="vi_VN" w:bidi="vi_VN"/>
        </w:rPr>
        <w:t>8</w:t>
      </w:r>
      <w:r>
        <w:rPr>
          <w:lang w:val="vi_VN" w:bidi="vi_VN"/>
        </w:rPr>
        <w:t xml:space="preserve"> Sau hết, xin anh chị em nghiền ngẫm những điều chân thật, cao thượng, công bằng, trong sạch, đáng yêu chuộng, và đáng khen ngợi. Hãy suy nghiệm những công việc nhân đức. Hãy tập trung tâm trí vào những điều làm cho anh chị em nức lòng ca tụng Chúa.</w:t>
      </w:r>
    </w:p>
    <w:p>
      <w:pPr/>
      <w:r>
        <w:rPr>
          <w:lang w:val="vi_VN" w:bidi="vi_VN"/>
        </w:rPr>
      </w:r>
      <w:r>
        <w:rPr>
          <w:vertAlign w:val="superscript"/>
          <w:lang w:val="vi_VN" w:bidi="vi_VN"/>
        </w:rPr>
        <w:t>9</w:t>
      </w:r>
      <w:r>
        <w:rPr>
          <w:lang w:val="vi_VN" w:bidi="vi_VN"/>
        </w:rPr>
        <w:t xml:space="preserve"> Hãy thực hành những điều anh chị em đã học hỏi với tôi, những lời tôi nói cũng như những việc tôi làm,—thì Đức Chúa Trời bình an sẽ ở với anh chị em.</w:t>
      </w:r>
    </w:p>
    <w:p>
      <w:pPr/>
      <w:r>
        <w:rPr>
          <w:lang w:val="vi_VN" w:bidi="vi_VN"/>
        </w:rPr>
      </w:r>
      <w:r>
        <w:rPr>
          <w:vertAlign w:val="superscript"/>
          <w:lang w:val="vi_VN" w:bidi="vi_VN"/>
        </w:rPr>
        <w:t>10</w:t>
      </w:r>
      <w:r>
        <w:rPr>
          <w:lang w:val="vi_VN" w:bidi="vi_VN"/>
        </w:rPr>
        <w:t xml:space="preserve"> Tôi rất hân hoan ca ngợi Chúa vì anh chị em lại tiếp trợ tôi lần nữa. Tôi biết anh chị em vẫn quan tâm, nhưng lâu nay chưa có dịp tiện.</w:t>
      </w:r>
    </w:p>
    <w:p>
      <w:pPr/>
      <w:r>
        <w:rPr>
          <w:lang w:val="vi_VN" w:bidi="vi_VN"/>
        </w:rPr>
      </w:r>
      <w:r>
        <w:rPr>
          <w:vertAlign w:val="superscript"/>
          <w:lang w:val="vi_VN" w:bidi="vi_VN"/>
        </w:rPr>
        <w:t>11</w:t>
      </w:r>
      <w:r>
        <w:rPr>
          <w:lang w:val="vi_VN" w:bidi="vi_VN"/>
        </w:rPr>
        <w:t xml:space="preserve"> Nói thế không có nghĩa tôi lo túng ngặt, vì tôi đã học biết cách sống thỏa lòng trong mọi cảnh ngộ.</w:t>
      </w:r>
    </w:p>
    <w:p>
      <w:pPr/>
      <w:r>
        <w:rPr>
          <w:lang w:val="vi_VN" w:bidi="vi_VN"/>
        </w:rPr>
      </w:r>
      <w:r>
        <w:rPr>
          <w:vertAlign w:val="superscript"/>
          <w:lang w:val="vi_VN" w:bidi="vi_VN"/>
        </w:rPr>
        <w:t>12</w:t>
      </w:r>
      <w:r>
        <w:rPr>
          <w:lang w:val="vi_VN" w:bidi="vi_VN"/>
        </w:rPr>
        <w:t xml:space="preserve"> Tôi đã trải qua những cơn túng ngặt cũng như những ngày dư dật. Tôi đã nắm được bí quyết này: Ở đâu và lúc nào, dù no hay đói, dù dư hay thiếu, tôi vẫn luôn vui thỏa.</w:t>
      </w:r>
    </w:p>
    <w:p>
      <w:pPr/>
      <w:r>
        <w:rPr>
          <w:lang w:val="vi_VN" w:bidi="vi_VN"/>
        </w:rPr>
      </w:r>
      <w:r>
        <w:rPr>
          <w:vertAlign w:val="superscript"/>
          <w:lang w:val="vi_VN" w:bidi="vi_VN"/>
        </w:rPr>
        <w:t>13</w:t>
      </w:r>
      <w:r>
        <w:rPr>
          <w:lang w:val="vi_VN" w:bidi="vi_VN"/>
        </w:rPr>
        <w:t xml:space="preserve"> Mọi việc tôi làm được đều do năng lực Chúa ban.</w:t>
      </w:r>
    </w:p>
    <w:p>
      <w:pPr/>
      <w:r>
        <w:rPr>
          <w:lang w:val="vi_VN" w:bidi="vi_VN"/>
        </w:rPr>
      </w:r>
      <w:r>
        <w:rPr>
          <w:vertAlign w:val="superscript"/>
          <w:lang w:val="vi_VN" w:bidi="vi_VN"/>
        </w:rPr>
        <w:t>14</w:t>
      </w:r>
      <w:r>
        <w:rPr>
          <w:lang w:val="vi_VN" w:bidi="vi_VN"/>
        </w:rPr>
        <w:t xml:space="preserve"> Tuy nhiên, nghĩa cử của anh chị em càng nổi bật vì anh chị em đã chia sẻ cảnh hoạn nạn với tôi.</w:t>
      </w:r>
    </w:p>
    <w:p>
      <w:pPr/>
      <w:r>
        <w:rPr>
          <w:lang w:val="vi_VN" w:bidi="vi_VN"/>
        </w:rPr>
      </w:r>
      <w:r>
        <w:rPr>
          <w:vertAlign w:val="superscript"/>
          <w:lang w:val="vi_VN" w:bidi="vi_VN"/>
        </w:rPr>
        <w:t>15</w:t>
      </w:r>
      <w:r>
        <w:rPr>
          <w:lang w:val="vi_VN" w:bidi="vi_VN"/>
        </w:rPr>
        <w:t xml:space="preserve"> Thưa Hội Thánh Phi-líp, như anh chị em đã biết, khi tôi rời xứ Ma-xê-đoan, tuy anh chị em mới vừa tiếp nhận Phúc Âm, Phi-líp là Hội Thánh duy nhất tiếp trợ tôi và chia ngọt sẻ bùi với tôi.</w:t>
      </w:r>
    </w:p>
    <w:p>
      <w:pPr/>
      <w:r>
        <w:rPr>
          <w:lang w:val="vi_VN" w:bidi="vi_VN"/>
        </w:rPr>
      </w:r>
      <w:r>
        <w:rPr>
          <w:vertAlign w:val="superscript"/>
          <w:lang w:val="vi_VN" w:bidi="vi_VN"/>
        </w:rPr>
        <w:t>16</w:t>
      </w:r>
      <w:r>
        <w:rPr>
          <w:lang w:val="vi_VN" w:bidi="vi_VN"/>
        </w:rPr>
        <w:t xml:space="preserve"> Ngay lúc tôi ở Tê-sa-lô-ni-ca, anh chị em cũng đã nhiều lần gửi tặng phẩm cho tôi.</w:t>
      </w:r>
    </w:p>
    <w:p>
      <w:pPr/>
      <w:r>
        <w:rPr>
          <w:lang w:val="vi_VN" w:bidi="vi_VN"/>
        </w:rPr>
      </w:r>
      <w:r>
        <w:rPr>
          <w:vertAlign w:val="superscript"/>
          <w:lang w:val="vi_VN" w:bidi="vi_VN"/>
        </w:rPr>
        <w:t>17</w:t>
      </w:r>
      <w:r>
        <w:rPr>
          <w:lang w:val="vi_VN" w:bidi="vi_VN"/>
        </w:rPr>
        <w:t xml:space="preserve"> Không phải tôi thích được quà, nhưng tôi muốn anh chị em được Chúa thưởng lại dồi dào vì nghĩa cử cao đẹp.</w:t>
      </w:r>
    </w:p>
    <w:p>
      <w:pPr/>
      <w:r>
        <w:rPr>
          <w:lang w:val="vi_VN" w:bidi="vi_VN"/>
        </w:rPr>
      </w:r>
      <w:r>
        <w:rPr>
          <w:vertAlign w:val="superscript"/>
          <w:lang w:val="vi_VN" w:bidi="vi_VN"/>
        </w:rPr>
        <w:t>18</w:t>
      </w:r>
      <w:r>
        <w:rPr>
          <w:lang w:val="vi_VN" w:bidi="vi_VN"/>
        </w:rPr>
        <w:t xml:space="preserve"> Tôi đã nhận đủ các món quà anh chị em gửi—thật là trọng hậu! Khi Ê-ba-phô-đi mang tặng phẩm của anh chị em đến đây, tôi không còn thiếu thốn gì nữa. Thật là một lễ vật tỏa hương thơm ngào ngạt, một sinh tế làm vui lòng Đức Chúa Trời—</w:t>
      </w:r>
    </w:p>
    <w:p>
      <w:pPr/>
      <w:r>
        <w:rPr>
          <w:lang w:val="vi_VN" w:bidi="vi_VN"/>
        </w:rPr>
      </w:r>
      <w:r>
        <w:rPr>
          <w:vertAlign w:val="superscript"/>
          <w:lang w:val="vi_VN" w:bidi="vi_VN"/>
        </w:rPr>
        <w:t>19</w:t>
      </w:r>
      <w:r>
        <w:rPr>
          <w:lang w:val="vi_VN" w:bidi="vi_VN"/>
        </w:rPr>
        <w:t xml:space="preserve"> Đức Chúa Trời của tôi sẽ đem cả tài nguyên phong phú trong Chúa Cứu Thế Giê-xu mà đáp ứng tất cả các nhu cầu của anh chị em.</w:t>
      </w:r>
    </w:p>
    <w:p>
      <w:pPr/>
      <w:r>
        <w:rPr>
          <w:lang w:val="vi_VN" w:bidi="vi_VN"/>
        </w:rPr>
      </w:r>
      <w:r>
        <w:rPr>
          <w:vertAlign w:val="superscript"/>
          <w:lang w:val="vi_VN" w:bidi="vi_VN"/>
        </w:rPr>
        <w:t>20</w:t>
      </w:r>
      <w:r>
        <w:rPr>
          <w:lang w:val="vi_VN" w:bidi="vi_VN"/>
        </w:rPr>
        <w:t xml:space="preserve"> Đức Chúa Trời, Cha chúng ta được vinh quang đời đời. A-men.</w:t>
      </w:r>
    </w:p>
    <w:p>
      <w:pPr/>
      <w:r>
        <w:rPr>
          <w:lang w:val="vi_VN" w:bidi="vi_VN"/>
        </w:rPr>
      </w:r>
      <w:r>
        <w:rPr>
          <w:vertAlign w:val="superscript"/>
          <w:lang w:val="vi_VN" w:bidi="vi_VN"/>
        </w:rPr>
        <w:t>21</w:t>
      </w:r>
      <w:r>
        <w:rPr>
          <w:lang w:val="vi_VN" w:bidi="vi_VN"/>
        </w:rPr>
        <w:t xml:space="preserve"> Xin kính chào các tín hữu thánh thiện trong Chúa Cứu Thế Giê-xu tại Phi-líp. Các bạn cùng ở với tôi kính lời chào thăm anh chị em.</w:t>
      </w:r>
    </w:p>
    <w:p>
      <w:pPr/>
      <w:r>
        <w:rPr>
          <w:lang w:val="vi_VN" w:bidi="vi_VN"/>
        </w:rPr>
      </w:r>
      <w:r>
        <w:rPr>
          <w:vertAlign w:val="superscript"/>
          <w:lang w:val="vi_VN" w:bidi="vi_VN"/>
        </w:rPr>
        <w:t>22</w:t>
      </w:r>
      <w:r>
        <w:rPr>
          <w:lang w:val="vi_VN" w:bidi="vi_VN"/>
        </w:rPr>
        <w:t xml:space="preserve"> Tất cả thánh đồ tại đây, nhất là các tín hữu trong cung điện Hoàng đế, cũng xin gửi lời chào anh chị em.</w:t>
      </w:r>
    </w:p>
    <w:p>
      <w:pPr/>
      <w:r>
        <w:rPr>
          <w:lang w:val="vi_VN" w:bidi="vi_VN"/>
        </w:rPr>
      </w:r>
      <w:r>
        <w:rPr>
          <w:vertAlign w:val="superscript"/>
          <w:lang w:val="vi_VN" w:bidi="vi_VN"/>
        </w:rPr>
        <w:t>23</w:t>
      </w:r>
      <w:r>
        <w:rPr>
          <w:lang w:val="vi_VN" w:bidi="vi_VN"/>
        </w:rPr>
        <w:t xml:space="preserve"> Cầu xin ơn phước của Chúa Cứu Thế Giê-xu chúng ta tràn ngập trong tâm linh của tất cả các anh chị 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